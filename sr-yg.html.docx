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charset="UTF-8"&gt;</w:t>
      </w:r>
    </w:p>
    <w:p>
      <w:r>
        <w:t>&lt;meta name="viewport" content="width=device-width,initial-scale=1,viewport-fit=cover"&gt;</w:t>
      </w:r>
    </w:p>
    <w:p>
      <w:r>
        <w:t>&lt;title&gt;生日快乐&lt;/title&gt;</w:t>
      </w:r>
    </w:p>
    <w:p>
      <w:r>
        <w:t>&lt;style&gt;</w:t>
      </w:r>
    </w:p>
    <w:p>
      <w:r>
        <w:t>*{margin:0;padding:0;box-sizing:border-box;}</w:t>
      </w:r>
    </w:p>
    <w:p>
      <w:r>
        <w:t>html,body{height:100%;overflow:hidden;font-family:"PingFang SC","Microsoft YaHei",system-ui,sans-serif;}</w:t>
      </w:r>
    </w:p>
    <w:p>
      <w:r>
        <w:t>body{</w:t>
      </w:r>
    </w:p>
    <w:p>
      <w:r>
        <w:t xml:space="preserve">  display:flex;align-items:center;justify-content:center;</w:t>
      </w:r>
    </w:p>
    <w:p>
      <w:r>
        <w:t xml:space="preserve">  background:</w:t>
      </w:r>
    </w:p>
    <w:p>
      <w:r>
        <w:t xml:space="preserve">    radial-gradient(ellipse 80% 50% at 50% 12%, #3b1257, transparent 70%),</w:t>
      </w:r>
    </w:p>
    <w:p>
      <w:r>
        <w:t xml:space="preserve">    radial-gradient(ellipse 70% 45% at 12% 88%, #132a5e, transparent 70%),</w:t>
      </w:r>
    </w:p>
    <w:p>
      <w:r>
        <w:t xml:space="preserve">    radial-gradient(ellipse 70% 45% at 88% 88%, #5a0f3f, transparent 70%),</w:t>
      </w:r>
    </w:p>
    <w:p>
      <w:r>
        <w:t xml:space="preserve">    #06030c;</w:t>
      </w:r>
    </w:p>
    <w:p>
      <w:r>
        <w:t>}</w:t>
      </w:r>
    </w:p>
    <w:p>
      <w:r>
        <w:t>#sky{position:fixed;inset:0;z-index:1;pointer-events:none;}</w:t>
      </w:r>
    </w:p>
    <w:p>
      <w:r>
        <w:t>.content{</w:t>
      </w:r>
    </w:p>
    <w:p>
      <w:r>
        <w:t xml:space="preserve">  position:relative;z-index:2;width:100%;text-align:center;</w:t>
      </w:r>
    </w:p>
    <w:p>
      <w:r>
        <w:t xml:space="preserve">  padding:0 4vw;display:flex;flex-direction:column;align-items:center;gap:clamp(16px,3vh,44px);</w:t>
      </w:r>
    </w:p>
    <w:p>
      <w:r>
        <w:t>}</w:t>
      </w:r>
    </w:p>
    <w:p>
      <w:r>
        <w:t>.kicker{</w:t>
      </w:r>
    </w:p>
    <w:p>
      <w:r>
        <w:t xml:space="preserve">  font-size:clamp(11px,2.4vmin,18px);font-weight:600;letter-spacing:.75em;text-indent:.75em;</w:t>
      </w:r>
    </w:p>
    <w:p>
      <w:r>
        <w:t xml:space="preserve">  color:#ffd76e;text-shadow:0 0 10px #ffd76e,0 0 28px rgba(255,157,61,.8);</w:t>
      </w:r>
    </w:p>
    <w:p>
      <w:r>
        <w:t xml:space="preserve">  animation:rise 1s .1s both;</w:t>
      </w:r>
    </w:p>
    <w:p>
      <w:r>
        <w:t>}</w:t>
      </w:r>
    </w:p>
    <w:p>
      <w:r>
        <w:t>.title{</w:t>
      </w:r>
    </w:p>
    <w:p>
      <w:r>
        <w:t xml:space="preserve">  font-size:clamp(52px,15vmin,150px);font-weight:800;letter-spacing:.06em;color:#fff;</w:t>
      </w:r>
    </w:p>
    <w:p>
      <w:r>
        <w:t xml:space="preserve">  animation:rise 1.2s .25s both, glow 3.6s ease-in-out 1.5s infinite;</w:t>
      </w:r>
    </w:p>
    <w:p>
      <w:r>
        <w:t>}</w:t>
      </w:r>
    </w:p>
    <w:p>
      <w:r>
        <w:t>@keyframes glow{</w:t>
      </w:r>
    </w:p>
    <w:p>
      <w:r>
        <w:t xml:space="preserve">  0%,100%{text-shadow:0 0 4px #fff,0 0 14px #ff3d9a,0 0 34px #ff3d9a,0 0 70px #b03bff,0 0 120px #a855f7;}</w:t>
      </w:r>
    </w:p>
    <w:p>
      <w:r>
        <w:t xml:space="preserve">  50%    {text-shadow:0 0 2px #fff,0 0 8px #ff3d9a,0 0 22px #ff3d9a,0 0 46px #b03bff,0 0 80px #a855f7;}</w:t>
      </w:r>
    </w:p>
    <w:p>
      <w:r>
        <w:t>}</w:t>
      </w:r>
    </w:p>
    <w:p>
      <w:r>
        <w:t>@keyframes rise{from{opacity:0;transform:translateY(28px);filter:blur(8px)}to{opacity:1;transform:none;filter:blur(0)}}</w:t>
      </w:r>
    </w:p>
    <w:p>
      <w:r>
        <w:t>.marquee{</w:t>
      </w:r>
    </w:p>
    <w:p>
      <w:r>
        <w:t xml:space="preserve">  position:relative;width:100%;overflow:hidden;padding:clamp(10px,1.6vh,18px) 0;</w:t>
      </w:r>
    </w:p>
    <w:p>
      <w:r>
        <w:t xml:space="preserve">  border-top:1px solid rgba(255,255,255,.12);border-bottom:1px solid rgba(255,255,255,.12);</w:t>
      </w:r>
    </w:p>
    <w:p>
      <w:r>
        <w:t xml:space="preserve">  box-shadow:inset 0 0 40px rgba(168,85,247,.14);</w:t>
      </w:r>
    </w:p>
    <w:p>
      <w:r>
        <w:t xml:space="preserve">  -webkit-mask-image:linear-gradient(90deg,transparent,#000 12%,#000 88%,transparent);</w:t>
      </w:r>
    </w:p>
    <w:p>
      <w:r>
        <w:t xml:space="preserve">  mask-image:linear-gradient(90deg,transparent,#000 12%,#000 88%,transparent);</w:t>
      </w:r>
    </w:p>
    <w:p>
      <w:r>
        <w:t xml:space="preserve">  animation:rise 1.1s .5s both;</w:t>
      </w:r>
    </w:p>
    <w:p>
      <w:r>
        <w:t>}</w:t>
      </w:r>
    </w:p>
    <w:p>
      <w:r>
        <w:t>.track{display:flex;width:max-content;white-space:nowrap;animation:scroll 16s linear infinite;will-change:transform;}</w:t>
      </w:r>
    </w:p>
    <w:p>
      <w:r>
        <w:t>.track.rev{animation-direction:reverse;}</w:t>
      </w:r>
    </w:p>
    <w:p>
      <w:r>
        <w:t>@keyframes scroll{from{transform:translateX(0)}to{transform:translateX(-50%)}}</w:t>
      </w:r>
    </w:p>
    <w:p>
      <w:r>
        <w:t>.track span{</w:t>
      </w:r>
    </w:p>
    <w:p>
      <w:r>
        <w:t xml:space="preserve">  padding:0 clamp(18px,3vw,40px);font-size:clamp(16px,4.4vmin,30px);font-weight:500;</w:t>
      </w:r>
    </w:p>
    <w:p>
      <w:r>
        <w:t xml:space="preserve">  letter-spacing:.05em;color:#ffeaf6;text-shadow:0 0 10px #ff3d9a,0 0 26px #a855f7;</w:t>
      </w:r>
    </w:p>
    <w:p>
      <w:r>
        <w:t>}</w:t>
      </w:r>
    </w:p>
    <w:p>
      <w:r>
        <w:t>.track span::after{</w:t>
      </w:r>
    </w:p>
    <w:p>
      <w:r>
        <w:t xml:space="preserve">  content:'✦';margin-left:clamp(18px,3vw,40px);font-size:.6em;color:#ffd76e;</w:t>
      </w:r>
    </w:p>
    <w:p>
      <w:r>
        <w:t xml:space="preserve">  text-shadow:0 0 10px #ffd76e,0 0 26px rgba(255,157,61,.9);vertical-align:middle;</w:t>
      </w:r>
    </w:p>
    <w:p>
      <w:r>
        <w:t>}</w:t>
      </w:r>
    </w:p>
    <w:p>
      <w:r>
        <w:t>.sub{</w:t>
      </w:r>
    </w:p>
    <w:p>
      <w:r>
        <w:t xml:space="preserve">  font-size:clamp(11px,2.2vmin,17px);letter-spacing:.4em;text-indent:.4em;</w:t>
      </w:r>
    </w:p>
    <w:p>
      <w:r>
        <w:t xml:space="preserve">  color:rgba(255,235,246,.8);</w:t>
      </w:r>
    </w:p>
    <w:p>
      <w:r>
        <w:t xml:space="preserve">  text-shadow:0 0 14px rgba(255,61,154,.8),0 0 34px rgba(168,85,247,.6);</w:t>
      </w:r>
    </w:p>
    <w:p>
      <w:r>
        <w:t xml:space="preserve">  animation:rise 1.1s .7s both;</w:t>
      </w:r>
    </w:p>
    <w:p>
      <w:r>
        <w:t>}</w:t>
      </w:r>
    </w:p>
    <w:p>
      <w:r>
        <w:t>#play{</w:t>
      </w:r>
    </w:p>
    <w:p>
      <w:r>
        <w:t xml:space="preserve">  position:fixed;left:50%;bottom:8%;transform:translateX(-50%);z-index:9;</w:t>
      </w:r>
    </w:p>
    <w:p>
      <w:r>
        <w:t xml:space="preserve">  padding:14px 36px;border:0;border-radius:999px;font-family:inherit;font-size:16px;</w:t>
      </w:r>
    </w:p>
    <w:p>
      <w:r>
        <w:t xml:space="preserve">  font-weight:700;color:#fff;cursor:pointer;</w:t>
      </w:r>
    </w:p>
    <w:p>
      <w:r>
        <w:t xml:space="preserve">  background:linear-gradient(135deg,#ff3d9a,#a855f7);</w:t>
      </w:r>
    </w:p>
    <w:p>
      <w:r>
        <w:t xml:space="preserve">  box-shadow:0 0 26px rgba(255,61,154,.75),0 0 70px rgba(168,85,247,.55);</w:t>
      </w:r>
    </w:p>
    <w:p>
      <w:r>
        <w:t xml:space="preserve">  animation:btn 2s ease-in-out infinite;</w:t>
      </w:r>
    </w:p>
    <w:p>
      <w:r>
        <w:t>}</w:t>
      </w:r>
    </w:p>
    <w:p>
      <w:r>
        <w:t>@keyframes btn{0%,100%{transform:translateX(-50%) scale(1)}50%{transform:translateX(-50%) scale(1.07)}}</w:t>
      </w:r>
    </w:p>
    <w:p>
      <w:r>
        <w:t>&lt;/style&gt;</w:t>
      </w:r>
    </w:p>
    <w:p>
      <w:r>
        <w:t>&lt;/head&gt;</w:t>
      </w:r>
    </w:p>
    <w:p>
      <w:r>
        <w:t>&lt;body&gt;</w:t>
      </w:r>
    </w:p>
    <w:p>
      <w:r>
        <w:t>&lt;canvas id="sky"&gt;&lt;/canvas&gt;</w:t>
      </w:r>
    </w:p>
    <w:p>
      <w:r>
        <w:t>&lt;div class="content"&gt;</w:t>
      </w:r>
    </w:p>
    <w:p>
      <w:r>
        <w:t xml:space="preserve">  &lt;p class="kicker"&gt;HAPPY BIRTHDAY&lt;/p&gt;</w:t>
      </w:r>
    </w:p>
    <w:p>
      <w:r>
        <w:t xml:space="preserve">  &lt;h1 class="title"&gt;生日快乐&lt;/h1&gt;</w:t>
      </w:r>
    </w:p>
    <w:p>
      <w:r>
        <w:t xml:space="preserve">  &lt;div class="marquee"&gt;&lt;div class="track" id="t1"&gt;&lt;/div&gt;&lt;/div&gt;</w:t>
      </w:r>
    </w:p>
    <w:p>
      <w:r>
        <w:t xml:space="preserve">  &lt;div class="marquee"&gt;&lt;div class="track rev" id="t2"&gt;&lt;/div&gt;&lt;/div&gt;</w:t>
      </w:r>
    </w:p>
    <w:p>
      <w:r>
        <w:t xml:space="preserve">  &lt;p class="sub"&gt;愿 你 岁 岁 平 安 · 年 年 欢 喜&lt;/p&gt;</w:t>
      </w:r>
    </w:p>
    <w:p>
      <w:r>
        <w:t>&lt;/div&gt;</w:t>
      </w:r>
    </w:p>
    <w:p>
      <w:r>
        <w:t>&lt;button id="play"&gt;▶ 点我播放&lt;/button&gt;</w:t>
      </w:r>
    </w:p>
    <w:p>
      <w:r>
        <w:t>&lt;script&gt;</w:t>
      </w:r>
    </w:p>
    <w:p>
      <w:r>
        <w:t>const W1 = ['愿你岁岁平安，年年欢喜','愿你眼里有光，心中有爱','愿所有美好都如期而至'];</w:t>
      </w:r>
    </w:p>
    <w:p>
      <w:r>
        <w:t>const W2 = ['生日快乐，万事胜意','愿你被这世界温柔以待','星光不负赶路人，岁月温柔待你'];</w:t>
      </w:r>
    </w:p>
    <w:p>
      <w:r>
        <w:t>function fill(id, arr){</w:t>
      </w:r>
    </w:p>
    <w:p>
      <w:r>
        <w:t xml:space="preserve">  const html = arr.map(t =&gt; `&lt;span&gt;${t}&lt;/span&gt;`).join('');</w:t>
      </w:r>
    </w:p>
    <w:p>
      <w:r>
        <w:t xml:space="preserve">  document.getElementById(id).innerHTML = html.repeat(4);</w:t>
      </w:r>
    </w:p>
    <w:p>
      <w:r>
        <w:t>}</w:t>
      </w:r>
    </w:p>
    <w:p>
      <w:r>
        <w:t>fill('t1', W1);</w:t>
      </w:r>
    </w:p>
    <w:p>
      <w:r>
        <w:t>fill('t2', W2);</w:t>
      </w:r>
    </w:p>
    <w:p>
      <w:r>
        <w:t>(function(){</w:t>
      </w:r>
    </w:p>
    <w:p>
      <w:r>
        <w:t xml:space="preserve">  const c = document.getElementById('sky'), x = c.getContext('2d');</w:t>
      </w:r>
    </w:p>
    <w:p>
      <w:r>
        <w:t xml:space="preserve">  let W, H, S = [];</w:t>
      </w:r>
    </w:p>
    <w:p>
      <w:r>
        <w:t xml:space="preserve">  function init(){</w:t>
      </w:r>
    </w:p>
    <w:p>
      <w:r>
        <w:t xml:space="preserve">    W = c.width = innerWidth; H = c.height = innerHeight;</w:t>
      </w:r>
    </w:p>
    <w:p>
      <w:r>
        <w:t xml:space="preserve">    S = Array.from({length:130}, () =&gt; ({</w:t>
      </w:r>
    </w:p>
    <w:p>
      <w:r>
        <w:t xml:space="preserve">      x: Math.random()*W, y: Math.random()*H,</w:t>
      </w:r>
    </w:p>
    <w:p>
      <w:r>
        <w:t xml:space="preserve">      r: Math.random()*1.5 + .4, p: Math.random()*6.28, s: .015 + Math.random()*.03</w:t>
      </w:r>
    </w:p>
    <w:p>
      <w:r>
        <w:t xml:space="preserve">    }));</w:t>
      </w:r>
    </w:p>
    <w:p>
      <w:r>
        <w:t xml:space="preserve">  }</w:t>
      </w:r>
    </w:p>
    <w:p>
      <w:r>
        <w:t xml:space="preserve">  init(); addEventListener('resize', init);</w:t>
      </w:r>
    </w:p>
    <w:p>
      <w:r>
        <w:t xml:space="preserve">  (function loop(){</w:t>
      </w:r>
    </w:p>
    <w:p>
      <w:r>
        <w:t xml:space="preserve">    x.clearRect(0,0,W,H);</w:t>
      </w:r>
    </w:p>
    <w:p>
      <w:r>
        <w:t xml:space="preserve">    for(const s of S){</w:t>
      </w:r>
    </w:p>
    <w:p>
      <w:r>
        <w:t xml:space="preserve">      s.p += s.s;</w:t>
      </w:r>
    </w:p>
    <w:p>
      <w:r>
        <w:t xml:space="preserve">      x.globalAlpha = .3 + .7*(.5 + .5*Math.sin(s.p));</w:t>
      </w:r>
    </w:p>
    <w:p>
      <w:r>
        <w:t xml:space="preserve">      x.fillStyle = '#fff'; x.shadowBlur = 8; x.shadowColor = '#ff8ad4';</w:t>
      </w:r>
    </w:p>
    <w:p>
      <w:r>
        <w:t xml:space="preserve">      x.beginPath(); x.arc(s.x, s.y, s.r, 0, 6.29); x.fill();</w:t>
      </w:r>
    </w:p>
    <w:p>
      <w:r>
        <w:t xml:space="preserve">    }</w:t>
      </w:r>
    </w:p>
    <w:p>
      <w:r>
        <w:t xml:space="preserve">    requestAnimationFrame(loop);</w:t>
      </w:r>
    </w:p>
    <w:p>
      <w:r>
        <w:t xml:space="preserve">  })();</w:t>
      </w:r>
    </w:p>
    <w:p>
      <w:r>
        <w:t>})();</w:t>
      </w:r>
    </w:p>
    <w:p>
      <w:r>
        <w:t>document.getElementById('play').addEventListener('click', function(){</w:t>
      </w:r>
    </w:p>
    <w:p>
      <w:r>
        <w:t xml:space="preserve">  if(document.documentElement.requestFullscreen){</w:t>
      </w:r>
    </w:p>
    <w:p>
      <w:r>
        <w:t xml:space="preserve">    document.documentElement.requestFullscreen().catch(()=&gt;{});</w:t>
      </w:r>
    </w:p>
    <w:p>
      <w:r>
        <w:t xml:space="preserve">  }</w:t>
      </w:r>
    </w:p>
    <w:p>
      <w:r>
        <w:t xml:space="preserve">  this.style.display = 'none';</w:t>
      </w:r>
    </w:p>
    <w:p>
      <w:r>
        <w:t>});</w:t>
      </w:r>
    </w:p>
    <w:p>
      <w:r>
        <w:t>&lt;/script&gt;</w:t>
      </w:r>
    </w:p>
    <w:p>
      <w:r>
        <w:t>&lt;/body&gt;</w:t>
      </w:r>
    </w:p>
    <w:p>
      <w: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4</Pages>
  <Words>462</Words>
  <Characters>4424</Characters>
  <Lines>134</Lines>
  <Paragraphs>122</Paragraphs>
  <CharactersWithSpaces>4857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手机用户</cp:lastModifiedBy>
  <cp:revision>1</cp:revision>
  <dcterms:created xsi:type="dcterms:W3CDTF">2022-12-07T08:34:00Z</dcterms:created>
  <dcterms:modified xsi:type="dcterms:W3CDTF">2026-09-20T21:42:04Z</dcterms:modified>
</cp:coreProperties>
</file>